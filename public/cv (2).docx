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08D66" w14:textId="55B9BD04" w:rsidR="00C14B70" w:rsidRPr="00C15558" w:rsidRDefault="00000000" w:rsidP="009931CB">
      <w:pPr>
        <w:pStyle w:val="ContactInfo"/>
        <w:jc w:val="left"/>
        <w:rPr>
          <w:lang w:val="de-DE"/>
        </w:rPr>
      </w:pPr>
      <w:sdt>
        <w:sdtPr>
          <w:rPr>
            <w:lang w:val="de-DE"/>
          </w:rPr>
          <w:alias w:val="Street Address"/>
          <w:tag w:val="Street Address"/>
          <w:id w:val="1415969137"/>
          <w:placeholder>
            <w:docPart w:val="B3DA0FA9CE7647469F0A79430B70D8C5"/>
          </w:placeholder>
          <w:dataBinding w:prefixMappings="xmlns:ns0='http://schemas.microsoft.com/office/2006/coverPageProps' " w:xpath="/ns0:CoverPageProperties[1]/ns0:CompanyAddress[1]" w:storeItemID="{55AF091B-3C7A-41E3-B477-F2FDAA23CFDA}"/>
          <w:text w:multiLine="1"/>
        </w:sdtPr>
        <w:sdtContent>
          <w:r w:rsidR="009931CB" w:rsidRPr="00C15558">
            <w:rPr>
              <w:lang w:val="de-DE"/>
            </w:rPr>
            <w:t>SOFTWARE</w:t>
          </w:r>
          <w:r w:rsidR="00C15558" w:rsidRPr="00C15558">
            <w:rPr>
              <w:lang w:val="de-DE"/>
            </w:rPr>
            <w:t xml:space="preserve"> </w:t>
          </w:r>
          <w:r w:rsidR="00C15558">
            <w:rPr>
              <w:lang w:val="de-DE"/>
            </w:rPr>
            <w:t>&amp; WEB</w:t>
          </w:r>
          <w:r w:rsidR="009931CB" w:rsidRPr="00C15558">
            <w:rPr>
              <w:lang w:val="de-DE"/>
            </w:rPr>
            <w:t xml:space="preserve"> DEVELOPER</w:t>
          </w:r>
        </w:sdtContent>
      </w:sdt>
    </w:p>
    <w:p w14:paraId="22BD43D8" w14:textId="7A95811A" w:rsidR="00C14B70" w:rsidRPr="00C15558" w:rsidRDefault="00000000">
      <w:pPr>
        <w:pStyle w:val="ContactInfo"/>
        <w:rPr>
          <w:lang w:val="de-DE"/>
        </w:rPr>
      </w:pPr>
      <w:sdt>
        <w:sdtPr>
          <w:rPr>
            <w:lang w:val="de-DE"/>
          </w:rPr>
          <w:alias w:val="Telephone"/>
          <w:tag w:val="Telephone"/>
          <w:id w:val="599758962"/>
          <w:placeholder>
            <w:docPart w:val="4C5839FBDFB34D2984DD256A49102F6B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Content>
          <w:r w:rsidR="00C037AE" w:rsidRPr="00C15558">
            <w:rPr>
              <w:lang w:val="de-DE"/>
            </w:rPr>
            <w:t>+25479</w:t>
          </w:r>
          <w:r w:rsidR="00C15558">
            <w:rPr>
              <w:lang w:val="de-DE"/>
            </w:rPr>
            <w:t>8750585</w:t>
          </w:r>
        </w:sdtContent>
      </w:sdt>
    </w:p>
    <w:sdt>
      <w:sdtPr>
        <w:rPr>
          <w:lang w:val="de-DE"/>
        </w:rPr>
        <w:alias w:val="Website"/>
        <w:tag w:val="Website"/>
        <w:id w:val="48967594"/>
        <w:placeholder>
          <w:docPart w:val="BAC332A968344CCCACBC8FB0F7079A08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Content>
        <w:p w14:paraId="51E07B60" w14:textId="28346383" w:rsidR="00C14B70" w:rsidRPr="00C15558" w:rsidRDefault="00C037AE">
          <w:pPr>
            <w:pStyle w:val="ContactInfo"/>
            <w:rPr>
              <w:lang w:val="de-DE"/>
            </w:rPr>
          </w:pPr>
          <w:r w:rsidRPr="00C15558">
            <w:rPr>
              <w:lang w:val="de-DE"/>
            </w:rPr>
            <w:t>www.m</w:t>
          </w:r>
          <w:r w:rsidR="00C15558">
            <w:rPr>
              <w:lang w:val="de-DE"/>
            </w:rPr>
            <w:t>wakidenis</w:t>
          </w:r>
          <w:r w:rsidRPr="00C15558">
            <w:rPr>
              <w:lang w:val="de-DE"/>
            </w:rPr>
            <w:t>.com</w:t>
          </w:r>
        </w:p>
      </w:sdtContent>
    </w:sdt>
    <w:sdt>
      <w:sdtPr>
        <w:rPr>
          <w:rStyle w:val="Emphasis"/>
        </w:rPr>
        <w:alias w:val="Email"/>
        <w:tag w:val=""/>
        <w:id w:val="1889536063"/>
        <w:placeholder>
          <w:docPart w:val="448B2D4DD79E4DCA91385B1A5A793716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Content>
        <w:p w14:paraId="2BE9FDC6" w14:textId="6F742071" w:rsidR="00C14B70" w:rsidRDefault="00C15558">
          <w:pPr>
            <w:pStyle w:val="ContactInfo"/>
            <w:rPr>
              <w:rStyle w:val="Emphasis"/>
            </w:rPr>
          </w:pPr>
          <w:r>
            <w:rPr>
              <w:rStyle w:val="Emphasis"/>
            </w:rPr>
            <w:t>mwakidenice</w:t>
          </w:r>
          <w:r w:rsidR="00C037AE">
            <w:rPr>
              <w:rStyle w:val="Emphasis"/>
            </w:rPr>
            <w:t>@gmail.com</w:t>
          </w:r>
        </w:p>
      </w:sdtContent>
    </w:sdt>
    <w:p w14:paraId="4AB95DFC" w14:textId="097ADDA5" w:rsidR="00C14B70" w:rsidRDefault="00000000">
      <w:pPr>
        <w:pStyle w:val="Name"/>
      </w:pPr>
      <w:sdt>
        <w:sdtPr>
          <w:alias w:val="Your Name"/>
          <w:tag w:val=""/>
          <w:id w:val="1197042864"/>
          <w:placeholder>
            <w:docPart w:val="2CAB19EF554B4C83923C063F2029AD9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C15558">
            <w:rPr>
              <w:rFonts w:ascii="Times New Roman" w:hAnsi="Times New Roman"/>
              <w:lang w:val="en-AE"/>
            </w:rPr>
            <w:t>KAARIA DENIS MWAKI</w:t>
          </w:r>
        </w:sdtContent>
      </w:sdt>
    </w:p>
    <w:tbl>
      <w:tblPr>
        <w:tblStyle w:val="ResumeTable"/>
        <w:tblW w:w="5227" w:type="pct"/>
        <w:tblLook w:val="04A0" w:firstRow="1" w:lastRow="0" w:firstColumn="1" w:lastColumn="0" w:noHBand="0" w:noVBand="1"/>
        <w:tblDescription w:val="Resume"/>
      </w:tblPr>
      <w:tblGrid>
        <w:gridCol w:w="1683"/>
        <w:gridCol w:w="472"/>
        <w:gridCol w:w="8383"/>
      </w:tblGrid>
      <w:tr w:rsidR="00C14B70" w14:paraId="23AC8DE0" w14:textId="77777777" w:rsidTr="009931CB">
        <w:tc>
          <w:tcPr>
            <w:tcW w:w="1683" w:type="dxa"/>
          </w:tcPr>
          <w:p w14:paraId="44576A35" w14:textId="77777777" w:rsidR="00C14B70" w:rsidRDefault="005D4FAC">
            <w:pPr>
              <w:pStyle w:val="Heading1"/>
            </w:pPr>
            <w:r>
              <w:t>Objective</w:t>
            </w:r>
          </w:p>
        </w:tc>
        <w:tc>
          <w:tcPr>
            <w:tcW w:w="472" w:type="dxa"/>
          </w:tcPr>
          <w:p w14:paraId="68924F0A" w14:textId="77777777" w:rsidR="00C14B70" w:rsidRDefault="00C14B70"/>
        </w:tc>
        <w:tc>
          <w:tcPr>
            <w:tcW w:w="8383" w:type="dxa"/>
          </w:tcPr>
          <w:p w14:paraId="4FEF2007" w14:textId="77777777" w:rsidR="00C14B70" w:rsidRDefault="000A318A" w:rsidP="000A318A">
            <w:pPr>
              <w:pStyle w:val="ResumeText"/>
            </w:pPr>
            <w:r>
              <w:t>I’m a passionate web developer specializing in full-stack development. I thrive on creating innovative web solutions that not only look stunning but also deliver seamless functionality. From crafting dynamic fronted experiences to building robust backend systems. I aim to bring ideas to life with code.</w:t>
            </w:r>
          </w:p>
        </w:tc>
      </w:tr>
      <w:tr w:rsidR="00C14B70" w14:paraId="6E53939A" w14:textId="77777777" w:rsidTr="009931CB">
        <w:tc>
          <w:tcPr>
            <w:tcW w:w="1683" w:type="dxa"/>
          </w:tcPr>
          <w:p w14:paraId="2DCBA258" w14:textId="77777777" w:rsidR="00C14B70" w:rsidRDefault="005D4FAC">
            <w:pPr>
              <w:pStyle w:val="Heading1"/>
            </w:pPr>
            <w:r>
              <w:t>Skills &amp; Abilities</w:t>
            </w:r>
          </w:p>
        </w:tc>
        <w:tc>
          <w:tcPr>
            <w:tcW w:w="472" w:type="dxa"/>
          </w:tcPr>
          <w:p w14:paraId="781FC6E2" w14:textId="77777777" w:rsidR="00C14B70" w:rsidRDefault="00C14B70"/>
        </w:tc>
        <w:tc>
          <w:tcPr>
            <w:tcW w:w="8383" w:type="dxa"/>
          </w:tcPr>
          <w:p w14:paraId="761DBFCA" w14:textId="77777777" w:rsidR="00C14B70" w:rsidRDefault="000B1147" w:rsidP="000B1147">
            <w:pPr>
              <w:pStyle w:val="ResumeText"/>
            </w:pPr>
            <w:r>
              <w:t>Proficient the following skills:</w:t>
            </w:r>
            <w:r w:rsidR="009931CB">
              <w:t xml:space="preserve"> HTML, CSS, JavaScript, Python, Dart/F</w:t>
            </w:r>
            <w:r w:rsidR="000A318A">
              <w:t>l</w:t>
            </w:r>
            <w:r w:rsidR="009931CB">
              <w:t xml:space="preserve">utter, Databases, </w:t>
            </w:r>
            <w:r>
              <w:t xml:space="preserve"> Communication skills, Administrative skills, computer skills,  Team work, problem solving skill</w:t>
            </w:r>
          </w:p>
        </w:tc>
      </w:tr>
      <w:tr w:rsidR="00C14B70" w14:paraId="674E0D6A" w14:textId="77777777" w:rsidTr="009931CB">
        <w:tc>
          <w:tcPr>
            <w:tcW w:w="1683" w:type="dxa"/>
          </w:tcPr>
          <w:p w14:paraId="17527874" w14:textId="77777777" w:rsidR="00C14B70" w:rsidRDefault="005D4FAC">
            <w:pPr>
              <w:pStyle w:val="Heading1"/>
            </w:pPr>
            <w:r>
              <w:t>Experience</w:t>
            </w:r>
          </w:p>
        </w:tc>
        <w:tc>
          <w:tcPr>
            <w:tcW w:w="472" w:type="dxa"/>
          </w:tcPr>
          <w:p w14:paraId="51E3B735" w14:textId="77777777" w:rsidR="00C14B70" w:rsidRDefault="00C14B70"/>
        </w:tc>
        <w:tc>
          <w:tcPr>
            <w:tcW w:w="8383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1436861535"/>
              <w15:color w:val="C0C0C0"/>
              <w15:repeatingSection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221802691"/>
                  <w:placeholder>
                    <w:docPart w:val="6AD2FF7BCE22470784291443BE5D18E3"/>
                  </w:placeholder>
                  <w15:color w:val="C0C0C0"/>
                  <w15:repeatingSectionItem/>
                </w:sdtPr>
                <w:sdtContent>
                  <w:p w14:paraId="27F84785" w14:textId="77777777" w:rsidR="00C14B70" w:rsidRDefault="00C037AE">
                    <w:pPr>
                      <w:pStyle w:val="Heading2"/>
                    </w:pPr>
                    <w:r>
                      <w:t>software engineering</w:t>
                    </w:r>
                  </w:p>
                  <w:p w14:paraId="7ADC75EE" w14:textId="77777777" w:rsidR="00FD0B86" w:rsidRDefault="00FD0B86" w:rsidP="00FD0B86">
                    <w:pPr>
                      <w:pStyle w:val="ResumeText"/>
                    </w:pPr>
                    <w:r>
                      <w:t>2024-2028</w:t>
                    </w:r>
                  </w:p>
                  <w:p w14:paraId="76A529A3" w14:textId="4995C04F" w:rsidR="00C14B70" w:rsidRDefault="00FD0B86" w:rsidP="00FD0B86">
                    <w:r>
                      <w:t>Am a continuing student at Meru University of Science and Technology Pursuing BSc Computer Science .</w:t>
                    </w:r>
                  </w:p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68699791"/>
                  <w:placeholder>
                    <w:docPart w:val="6AD2FF7BCE22470784291443BE5D18E3"/>
                  </w:placeholder>
                  <w15:color w:val="C0C0C0"/>
                  <w15:repeatingSectionItem/>
                </w:sdtPr>
                <w:sdtContent>
                  <w:p w14:paraId="393B4DEC" w14:textId="77777777" w:rsidR="00C14B70" w:rsidRDefault="00FD0B86">
                    <w:pPr>
                      <w:pStyle w:val="Heading2"/>
                    </w:pPr>
                    <w:r w:rsidRPr="00FD0B86">
                      <w:rPr>
                        <w:color w:val="auto"/>
                      </w:rPr>
                      <w:t>CERTIFIED FULLSTACK WEB DEVELOPER</w:t>
                    </w:r>
                  </w:p>
                  <w:p w14:paraId="33292C61" w14:textId="77777777" w:rsidR="00C14B70" w:rsidRDefault="00FD0B86">
                    <w:pPr>
                      <w:pStyle w:val="ResumeText"/>
                    </w:pPr>
                    <w:r>
                      <w:t xml:space="preserve">2024-2025   </w:t>
                    </w:r>
                  </w:p>
                  <w:p w14:paraId="4D985051" w14:textId="7995199C" w:rsidR="00C14B70" w:rsidRDefault="00FD0B86" w:rsidP="00FD0B86">
                    <w:r>
                      <w:t xml:space="preserve">Currently  </w:t>
                    </w:r>
                    <w:r w:rsidR="00253404">
                      <w:t>g</w:t>
                    </w:r>
                    <w:r>
                      <w:t>ain</w:t>
                    </w:r>
                    <w:r w:rsidR="00253404">
                      <w:t>ing</w:t>
                    </w:r>
                    <w:r>
                      <w:t xml:space="preserve"> Hands on skills python </w:t>
                    </w:r>
                    <w:proofErr w:type="spellStart"/>
                    <w:r>
                      <w:t>Nod</w:t>
                    </w:r>
                    <w:r w:rsidR="00C15558">
                      <w:t>e.</w:t>
                    </w:r>
                    <w:r w:rsidR="009931CB">
                      <w:t>Js</w:t>
                    </w:r>
                    <w:proofErr w:type="spellEnd"/>
                    <w:r w:rsidR="009931CB">
                      <w:t>, Typescript, JavaS</w:t>
                    </w:r>
                    <w:r>
                      <w:t xml:space="preserve">cript, </w:t>
                    </w:r>
                    <w:r w:rsidR="009931CB">
                      <w:t xml:space="preserve">MYSQL </w:t>
                    </w:r>
                    <w:r>
                      <w:t>and cloud computing at .</w:t>
                    </w:r>
                    <w:proofErr w:type="spellStart"/>
                    <w:r w:rsidR="00253404">
                      <w:t>FreeCodeCamp</w:t>
                    </w:r>
                    <w:proofErr w:type="spellEnd"/>
                    <w:r w:rsidR="00253404">
                      <w:t>.</w:t>
                    </w:r>
                  </w:p>
                </w:sdtContent>
              </w:sdt>
            </w:sdtContent>
          </w:sdt>
        </w:tc>
      </w:tr>
      <w:tr w:rsidR="00C14B70" w14:paraId="6E5F9F59" w14:textId="77777777" w:rsidTr="009931CB">
        <w:tc>
          <w:tcPr>
            <w:tcW w:w="1683" w:type="dxa"/>
          </w:tcPr>
          <w:p w14:paraId="38657B1E" w14:textId="77777777" w:rsidR="00C14B70" w:rsidRDefault="005D4FAC">
            <w:pPr>
              <w:pStyle w:val="Heading1"/>
            </w:pPr>
            <w:r>
              <w:t>Education</w:t>
            </w:r>
          </w:p>
        </w:tc>
        <w:tc>
          <w:tcPr>
            <w:tcW w:w="472" w:type="dxa"/>
          </w:tcPr>
          <w:p w14:paraId="2830FF0C" w14:textId="77777777" w:rsidR="00C14B70" w:rsidRDefault="00C14B70"/>
        </w:tc>
        <w:tc>
          <w:tcPr>
            <w:tcW w:w="8383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691765356"/>
              <w15:repeatingSection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126388115"/>
                  <w:placeholder>
                    <w:docPart w:val="6AD2FF7BCE22470784291443BE5D18E3"/>
                  </w:placeholder>
                  <w15:repeatingSectionItem/>
                </w:sdtPr>
                <w:sdtContent>
                  <w:p w14:paraId="7AB53E55" w14:textId="77777777" w:rsidR="00C14B70" w:rsidRDefault="00FD0B86" w:rsidP="00FD0B86">
                    <w:pPr>
                      <w:pStyle w:val="Heading2"/>
                      <w:spacing w:line="240" w:lineRule="auto"/>
                    </w:pPr>
                    <w:r>
                      <w:t>mERU university of science and technology</w:t>
                    </w:r>
                  </w:p>
                  <w:p w14:paraId="16252DF4" w14:textId="77777777" w:rsidR="00FD0B86" w:rsidRDefault="00FD0B86" w:rsidP="00FD0B86">
                    <w:pPr>
                      <w:spacing w:line="240" w:lineRule="auto"/>
                    </w:pPr>
                    <w:r>
                      <w:t>Bachelor of Science in Computer Science</w:t>
                    </w:r>
                  </w:p>
                  <w:p w14:paraId="2B60B2D9" w14:textId="14F98DF4" w:rsidR="00FD0B86" w:rsidRDefault="00FD0B86" w:rsidP="00FD0B86">
                    <w:pPr>
                      <w:spacing w:line="240" w:lineRule="auto"/>
                    </w:pPr>
                    <w:r>
                      <w:t>Am a continuing student at Meru University of Science and Technology Pursuing BSc Computer Science.</w:t>
                    </w:r>
                  </w:p>
                  <w:p w14:paraId="37B9F411" w14:textId="77777777" w:rsidR="00FD0B86" w:rsidRDefault="00FD0B86" w:rsidP="00FD0B86">
                    <w:pPr>
                      <w:spacing w:line="240" w:lineRule="auto"/>
                      <w:rPr>
                        <w:b/>
                      </w:rPr>
                    </w:pPr>
                    <w:r>
                      <w:rPr>
                        <w:b/>
                      </w:rPr>
                      <w:t>POWER LEARN PROJECT</w:t>
                    </w:r>
                  </w:p>
                  <w:p w14:paraId="73D503B8" w14:textId="77777777" w:rsidR="00FD0B86" w:rsidRPr="00FD0B86" w:rsidRDefault="00FD0B86" w:rsidP="00FD0B86">
                    <w:pPr>
                      <w:spacing w:line="240" w:lineRule="auto"/>
                      <w:rPr>
                        <w:sz w:val="18"/>
                        <w:szCs w:val="18"/>
                      </w:rPr>
                    </w:pPr>
                    <w:r w:rsidRPr="00FD0B86">
                      <w:rPr>
                        <w:sz w:val="18"/>
                        <w:szCs w:val="18"/>
                      </w:rPr>
                      <w:t>SOFTWARE DEVELOPMENT</w:t>
                    </w:r>
                  </w:p>
                  <w:p w14:paraId="4DFC97FD" w14:textId="77777777" w:rsidR="00C14B70" w:rsidRDefault="00FD0B86" w:rsidP="00FD0B86">
                    <w:pPr>
                      <w:spacing w:line="240" w:lineRule="auto"/>
                    </w:pPr>
                    <w:r>
                      <w:t xml:space="preserve">Currently am a continuing student at power learn project academy </w:t>
                    </w:r>
                  </w:p>
                </w:sdtContent>
              </w:sdt>
            </w:sdtContent>
          </w:sdt>
        </w:tc>
      </w:tr>
      <w:tr w:rsidR="00C14B70" w14:paraId="2FF049DE" w14:textId="77777777" w:rsidTr="000A318A">
        <w:trPr>
          <w:trHeight w:val="2248"/>
        </w:trPr>
        <w:tc>
          <w:tcPr>
            <w:tcW w:w="1683" w:type="dxa"/>
          </w:tcPr>
          <w:p w14:paraId="6570FC63" w14:textId="77777777" w:rsidR="00C14B70" w:rsidRDefault="005D4FAC">
            <w:pPr>
              <w:pStyle w:val="Heading1"/>
            </w:pPr>
            <w:r>
              <w:t>References</w:t>
            </w:r>
          </w:p>
        </w:tc>
        <w:tc>
          <w:tcPr>
            <w:tcW w:w="472" w:type="dxa"/>
          </w:tcPr>
          <w:p w14:paraId="3A8F40E6" w14:textId="77777777" w:rsidR="00C14B70" w:rsidRDefault="00C14B70"/>
        </w:tc>
        <w:tc>
          <w:tcPr>
            <w:tcW w:w="8383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1883713024"/>
              <w15:color w:val="C0C0C0"/>
              <w15:repeatingSection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368215953"/>
                  <w:placeholder>
                    <w:docPart w:val="6AD2FF7BCE22470784291443BE5D18E3"/>
                  </w:placeholder>
                  <w15:color w:val="C0C0C0"/>
                  <w15:repeatingSectionItem/>
                </w:sdtPr>
                <w:sdtContent>
                  <w:p w14:paraId="24B996B7" w14:textId="77777777" w:rsidR="00C14B70" w:rsidRDefault="009931CB" w:rsidP="009931CB">
                    <w:pPr>
                      <w:pStyle w:val="Heading2"/>
                    </w:pPr>
                    <w:r>
                      <w:t>prof Ramanus adhiombo</w:t>
                    </w:r>
                  </w:p>
                  <w:p w14:paraId="7ED7B82D" w14:textId="77777777" w:rsidR="009931CB" w:rsidRPr="009931CB" w:rsidRDefault="009931CB" w:rsidP="009931CB">
                    <w:r>
                      <w:t>Meru University</w:t>
                    </w:r>
                    <w:r w:rsidR="000A318A">
                      <w:t xml:space="preserve"> of Science and Technology</w:t>
                    </w:r>
                  </w:p>
                  <w:p w14:paraId="34C1A46A" w14:textId="77777777" w:rsidR="000A318A" w:rsidRDefault="009931CB" w:rsidP="009931CB">
                    <w:r>
                      <w:t>www.must.ac.ke</w:t>
                    </w:r>
                  </w:p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166993835"/>
                  <w:placeholder>
                    <w:docPart w:val="9FE3C2F4311F45CEA4323C90DED4CC26"/>
                  </w:placeholder>
                  <w15:color w:val="C0C0C0"/>
                  <w15:repeatingSectionItem/>
                </w:sdtPr>
                <w:sdtContent>
                  <w:p w14:paraId="03CD38F9" w14:textId="0F76388D" w:rsidR="000A318A" w:rsidRDefault="000A318A" w:rsidP="009931CB">
                    <w:pPr>
                      <w:pStyle w:val="Heading2"/>
                    </w:pPr>
                    <w:r>
                      <w:t xml:space="preserve">INSTRUCTOR </w:t>
                    </w:r>
                    <w:r w:rsidR="00845AC9">
                      <w:t>CHAKIN</w:t>
                    </w:r>
                  </w:p>
                  <w:p w14:paraId="730F605A" w14:textId="689800C0" w:rsidR="00C14B70" w:rsidRDefault="005F0DC4" w:rsidP="009931CB">
                    <w:proofErr w:type="spellStart"/>
                    <w:r>
                      <w:t>freecodecamp</w:t>
                    </w:r>
                    <w:proofErr w:type="spellEnd"/>
                    <w:r w:rsidR="000A318A">
                      <w:t xml:space="preserve">, </w:t>
                    </w:r>
                    <w:r w:rsidR="002346E0">
                      <w:t>chakin@gmail.com</w:t>
                    </w:r>
                  </w:p>
                </w:sdtContent>
              </w:sdt>
            </w:sdtContent>
          </w:sdt>
        </w:tc>
      </w:tr>
    </w:tbl>
    <w:p w14:paraId="304E9627" w14:textId="77777777" w:rsidR="00C14B70" w:rsidRDefault="00C14B70"/>
    <w:sectPr w:rsidR="00C14B70">
      <w:footerReference w:type="default" r:id="rId10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54283" w14:textId="77777777" w:rsidR="00870A8F" w:rsidRDefault="00870A8F">
      <w:pPr>
        <w:spacing w:before="0" w:after="0" w:line="240" w:lineRule="auto"/>
      </w:pPr>
      <w:r>
        <w:separator/>
      </w:r>
    </w:p>
  </w:endnote>
  <w:endnote w:type="continuationSeparator" w:id="0">
    <w:p w14:paraId="752060EC" w14:textId="77777777" w:rsidR="00870A8F" w:rsidRDefault="00870A8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81D02" w14:textId="77777777" w:rsidR="00C14B70" w:rsidRDefault="005D4FAC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0A318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478C9" w14:textId="77777777" w:rsidR="00870A8F" w:rsidRDefault="00870A8F">
      <w:pPr>
        <w:spacing w:before="0" w:after="0" w:line="240" w:lineRule="auto"/>
      </w:pPr>
      <w:r>
        <w:separator/>
      </w:r>
    </w:p>
  </w:footnote>
  <w:footnote w:type="continuationSeparator" w:id="0">
    <w:p w14:paraId="19166222" w14:textId="77777777" w:rsidR="00870A8F" w:rsidRDefault="00870A8F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7AE"/>
    <w:rsid w:val="000A318A"/>
    <w:rsid w:val="000B1147"/>
    <w:rsid w:val="002346E0"/>
    <w:rsid w:val="00253404"/>
    <w:rsid w:val="005D4FAC"/>
    <w:rsid w:val="005F0DC4"/>
    <w:rsid w:val="006F5204"/>
    <w:rsid w:val="007C026C"/>
    <w:rsid w:val="00845AC9"/>
    <w:rsid w:val="00870A8F"/>
    <w:rsid w:val="009931CB"/>
    <w:rsid w:val="00BA5B13"/>
    <w:rsid w:val="00C037AE"/>
    <w:rsid w:val="00C14B70"/>
    <w:rsid w:val="00C15558"/>
    <w:rsid w:val="00FD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3214D"/>
  <w15:chartTrackingRefBased/>
  <w15:docId w15:val="{622260B2-F3E0-4B2B-9BA6-565D09320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FooterChar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table" w:styleId="PlainTable3">
    <w:name w:val="Plain Table 3"/>
    <w:basedOn w:val="TableNormal"/>
    <w:uiPriority w:val="42"/>
    <w:rsid w:val="000B11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4"/>
    <w:rsid w:val="000B114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7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0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Timeless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DA0FA9CE7647469F0A79430B70D8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EA4ABC-71C3-4B0C-837E-68063B81E20F}"/>
      </w:docPartPr>
      <w:docPartBody>
        <w:p w:rsidR="00BC6DA7" w:rsidRDefault="00F22BF2">
          <w:pPr>
            <w:pStyle w:val="B3DA0FA9CE7647469F0A79430B70D8C5"/>
          </w:pPr>
          <w:r>
            <w:t>[Street Address]</w:t>
          </w:r>
        </w:p>
      </w:docPartBody>
    </w:docPart>
    <w:docPart>
      <w:docPartPr>
        <w:name w:val="4C5839FBDFB34D2984DD256A49102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FAD99F-BF75-496D-92E2-3F33C67EB31F}"/>
      </w:docPartPr>
      <w:docPartBody>
        <w:p w:rsidR="00BC6DA7" w:rsidRDefault="00F22BF2">
          <w:pPr>
            <w:pStyle w:val="4C5839FBDFB34D2984DD256A49102F6B"/>
          </w:pPr>
          <w:r>
            <w:t>[Telephone]</w:t>
          </w:r>
        </w:p>
      </w:docPartBody>
    </w:docPart>
    <w:docPart>
      <w:docPartPr>
        <w:name w:val="BAC332A968344CCCACBC8FB0F7079A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A63FB7-FD29-4A0A-8A10-5FE825ED73D9}"/>
      </w:docPartPr>
      <w:docPartBody>
        <w:p w:rsidR="00BC6DA7" w:rsidRDefault="00F22BF2">
          <w:pPr>
            <w:pStyle w:val="BAC332A968344CCCACBC8FB0F7079A08"/>
          </w:pPr>
          <w:r>
            <w:t>[Website]</w:t>
          </w:r>
        </w:p>
      </w:docPartBody>
    </w:docPart>
    <w:docPart>
      <w:docPartPr>
        <w:name w:val="448B2D4DD79E4DCA91385B1A5A793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C407D2-4156-4BE7-BECC-9585F626F24D}"/>
      </w:docPartPr>
      <w:docPartBody>
        <w:p w:rsidR="00BC6DA7" w:rsidRDefault="00F22BF2">
          <w:pPr>
            <w:pStyle w:val="448B2D4DD79E4DCA91385B1A5A793716"/>
          </w:pPr>
          <w:r>
            <w:rPr>
              <w:rStyle w:val="Emphasis"/>
            </w:rPr>
            <w:t>[Email]</w:t>
          </w:r>
        </w:p>
      </w:docPartBody>
    </w:docPart>
    <w:docPart>
      <w:docPartPr>
        <w:name w:val="2CAB19EF554B4C83923C063F2029AD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632AF-FBCE-4DD7-B23C-2282E3944F6B}"/>
      </w:docPartPr>
      <w:docPartBody>
        <w:p w:rsidR="00BC6DA7" w:rsidRDefault="00F22BF2">
          <w:pPr>
            <w:pStyle w:val="2CAB19EF554B4C83923C063F2029AD9E"/>
          </w:pPr>
          <w:r>
            <w:t>[Your Name]</w:t>
          </w:r>
        </w:p>
      </w:docPartBody>
    </w:docPart>
    <w:docPart>
      <w:docPartPr>
        <w:name w:val="6AD2FF7BCE22470784291443BE5D18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1BA92-D478-4B31-83FD-D423268D7586}"/>
      </w:docPartPr>
      <w:docPartBody>
        <w:p w:rsidR="00BC6DA7" w:rsidRDefault="00F22BF2">
          <w:pPr>
            <w:pStyle w:val="6AD2FF7BCE22470784291443BE5D18E3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FE3C2F4311F45CEA4323C90DED4C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785DE9-5D17-49F1-84B3-BDDB07EE6425}"/>
      </w:docPartPr>
      <w:docPartBody>
        <w:p w:rsidR="00BC6DA7" w:rsidRDefault="009172B9" w:rsidP="009172B9">
          <w:pPr>
            <w:pStyle w:val="9FE3C2F4311F45CEA4323C90DED4CC26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2B9"/>
    <w:rsid w:val="005563B8"/>
    <w:rsid w:val="007C026C"/>
    <w:rsid w:val="009172B9"/>
    <w:rsid w:val="00B85025"/>
    <w:rsid w:val="00BA5B13"/>
    <w:rsid w:val="00BC6DA7"/>
    <w:rsid w:val="00F2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3DA0FA9CE7647469F0A79430B70D8C5">
    <w:name w:val="B3DA0FA9CE7647469F0A79430B70D8C5"/>
  </w:style>
  <w:style w:type="paragraph" w:customStyle="1" w:styleId="4C5839FBDFB34D2984DD256A49102F6B">
    <w:name w:val="4C5839FBDFB34D2984DD256A49102F6B"/>
  </w:style>
  <w:style w:type="paragraph" w:customStyle="1" w:styleId="BAC332A968344CCCACBC8FB0F7079A08">
    <w:name w:val="BAC332A968344CCCACBC8FB0F7079A08"/>
  </w:style>
  <w:style w:type="character" w:styleId="Emphasis">
    <w:name w:val="Emphasis"/>
    <w:basedOn w:val="DefaultParagraphFont"/>
    <w:uiPriority w:val="2"/>
    <w:unhideWhenUsed/>
    <w:qFormat/>
    <w:rPr>
      <w:color w:val="4472C4" w:themeColor="accent1"/>
    </w:rPr>
  </w:style>
  <w:style w:type="paragraph" w:customStyle="1" w:styleId="448B2D4DD79E4DCA91385B1A5A793716">
    <w:name w:val="448B2D4DD79E4DCA91385B1A5A793716"/>
  </w:style>
  <w:style w:type="paragraph" w:customStyle="1" w:styleId="2CAB19EF554B4C83923C063F2029AD9E">
    <w:name w:val="2CAB19EF554B4C83923C063F2029AD9E"/>
  </w:style>
  <w:style w:type="character" w:styleId="PlaceholderText">
    <w:name w:val="Placeholder Text"/>
    <w:basedOn w:val="DefaultParagraphFont"/>
    <w:uiPriority w:val="99"/>
    <w:semiHidden/>
    <w:rsid w:val="009172B9"/>
    <w:rPr>
      <w:color w:val="808080"/>
    </w:rPr>
  </w:style>
  <w:style w:type="paragraph" w:customStyle="1" w:styleId="6AD2FF7BCE22470784291443BE5D18E3">
    <w:name w:val="6AD2FF7BCE22470784291443BE5D18E3"/>
  </w:style>
  <w:style w:type="paragraph" w:customStyle="1" w:styleId="9FE3C2F4311F45CEA4323C90DED4CC26">
    <w:name w:val="9FE3C2F4311F45CEA4323C90DED4CC26"/>
    <w:rsid w:val="009172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SOFTWARE &amp; WEB DEVELOPER</CompanyAddress>
  <CompanyPhone>+254798750585</CompanyPhone>
  <CompanyFax/>
  <CompanyEmail>mwakidenice@gmail.com</CompanyEmail>
</CoverPageProperties>
</file>

<file path=customXml/item2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3.xml><?xml version="1.0" encoding="utf-8"?>
<ds:datastoreItem xmlns:ds="http://schemas.openxmlformats.org/officeDocument/2006/customXml" ds:itemID="{8D3C22CD-FE64-4B3C-8D8F-493B08469F4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23D17F4-19FE-46D4-A33E-254239FBFA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TimelessResume</Template>
  <TotalTime>62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KAARIA DENIS MWAKI</dc:creator>
  <cp:keywords>www.mwakidenis.com</cp:keywords>
  <cp:lastModifiedBy>user</cp:lastModifiedBy>
  <cp:revision>5</cp:revision>
  <dcterms:created xsi:type="dcterms:W3CDTF">2024-11-21T17:29:00Z</dcterms:created>
  <dcterms:modified xsi:type="dcterms:W3CDTF">2025-12-16T13:27:00Z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